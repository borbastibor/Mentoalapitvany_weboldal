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EDD" w:rsidRDefault="00CC5EDD" w:rsidP="00CC5EDD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Webprogramozás</w:t>
      </w:r>
      <w:r w:rsidRPr="00F24EE9">
        <w:rPr>
          <w:rFonts w:cs="Times New Roman"/>
        </w:rPr>
        <w:t xml:space="preserve"> I.</w:t>
      </w:r>
    </w:p>
    <w:p w:rsidR="00CC5EDD" w:rsidRDefault="00CC5EDD" w:rsidP="00CC5EDD">
      <w:pPr>
        <w:spacing w:line="360" w:lineRule="auto"/>
        <w:jc w:val="center"/>
        <w:rPr>
          <w:rFonts w:cs="Times New Roman"/>
        </w:rPr>
      </w:pPr>
      <w:r w:rsidRPr="00F24EE9">
        <w:rPr>
          <w:rFonts w:cs="Times New Roman"/>
        </w:rPr>
        <w:t>GINFBAL-</w:t>
      </w:r>
      <w:r>
        <w:rPr>
          <w:rFonts w:cs="Times New Roman"/>
        </w:rPr>
        <w:t>WEBPROG</w:t>
      </w:r>
      <w:r w:rsidRPr="00F24EE9">
        <w:rPr>
          <w:rFonts w:cs="Times New Roman"/>
        </w:rPr>
        <w:t>1-</w:t>
      </w:r>
      <w:r>
        <w:rPr>
          <w:rFonts w:cs="Times New Roman"/>
        </w:rPr>
        <w:t>1</w:t>
      </w: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Pr="00F24EE9" w:rsidRDefault="00CC5EDD" w:rsidP="00CC5EDD">
      <w:pPr>
        <w:jc w:val="center"/>
        <w:rPr>
          <w:rFonts w:cs="Times New Roman"/>
        </w:rPr>
      </w:pPr>
    </w:p>
    <w:p w:rsidR="00CC5EDD" w:rsidRPr="000D5D1B" w:rsidRDefault="00FC4882" w:rsidP="00CC5EDD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Dokumentáció a webprogramozás I. tantárgy gyakorlati beadandó feladathoz</w:t>
      </w: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Default="00CC5EDD" w:rsidP="00CC5EDD">
      <w:pPr>
        <w:jc w:val="center"/>
        <w:rPr>
          <w:rFonts w:cs="Times New Roman"/>
        </w:rPr>
      </w:pPr>
    </w:p>
    <w:p w:rsidR="00CC5EDD" w:rsidRPr="00F24EE9" w:rsidRDefault="00CC5EDD" w:rsidP="00CC5EDD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Borbás Tibor (YEDUCO)</w:t>
      </w:r>
    </w:p>
    <w:p w:rsidR="00CC5EDD" w:rsidRDefault="00CC5EDD" w:rsidP="00CC5EDD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2018/2019. tanév II. félév</w:t>
      </w:r>
    </w:p>
    <w:p w:rsidR="00CC5EDD" w:rsidRDefault="00CC5EDD" w:rsidP="00CC5EDD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Neumann János Egyetem Gépipari és Automatizálási Főiskola</w:t>
      </w:r>
    </w:p>
    <w:p w:rsidR="00497DF2" w:rsidRDefault="00497DF2">
      <w:pPr>
        <w:rPr>
          <w:b/>
          <w:sz w:val="28"/>
        </w:rPr>
      </w:pPr>
    </w:p>
    <w:p w:rsidR="000B54A5" w:rsidRPr="000B54A5" w:rsidRDefault="00402F50" w:rsidP="00680CD7">
      <w:pPr>
        <w:pStyle w:val="szdcmsortartalomjegyzk"/>
      </w:pPr>
      <w:r>
        <w:lastRenderedPageBreak/>
        <w:t>Tartalomjegyzék</w:t>
      </w:r>
    </w:p>
    <w:p w:rsidR="00B617D9" w:rsidRDefault="003B125B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r>
        <w:fldChar w:fldCharType="begin"/>
      </w:r>
      <w:r w:rsidR="00D26B5E">
        <w:instrText xml:space="preserve"> TOC \h \z \t "szd_címsor1;1;szd_címsor_számozatlan;1;szd_címsor2;2;szd_címsor3;3" </w:instrText>
      </w:r>
      <w:r>
        <w:fldChar w:fldCharType="separate"/>
      </w:r>
      <w:hyperlink w:anchor="_Toc4954755" w:history="1">
        <w:r w:rsidR="00B617D9" w:rsidRPr="002F09D2">
          <w:rPr>
            <w:rStyle w:val="Hiperhivatkozs"/>
            <w:noProof/>
          </w:rPr>
          <w:t>1.</w:t>
        </w:r>
        <w:r w:rsidR="00B617D9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="00B617D9" w:rsidRPr="002F09D2">
          <w:rPr>
            <w:rStyle w:val="Hiperhivatkozs"/>
            <w:noProof/>
          </w:rPr>
          <w:t>Webprogramozás I. – beadandó feladat</w:t>
        </w:r>
        <w:r w:rsidR="00B617D9">
          <w:rPr>
            <w:noProof/>
            <w:webHidden/>
          </w:rPr>
          <w:tab/>
        </w:r>
        <w:r w:rsidR="00B617D9">
          <w:rPr>
            <w:noProof/>
            <w:webHidden/>
          </w:rPr>
          <w:fldChar w:fldCharType="begin"/>
        </w:r>
        <w:r w:rsidR="00B617D9">
          <w:rPr>
            <w:noProof/>
            <w:webHidden/>
          </w:rPr>
          <w:instrText xml:space="preserve"> PAGEREF _Toc4954755 \h </w:instrText>
        </w:r>
        <w:r w:rsidR="00B617D9">
          <w:rPr>
            <w:noProof/>
            <w:webHidden/>
          </w:rPr>
        </w:r>
        <w:r w:rsidR="00B617D9">
          <w:rPr>
            <w:noProof/>
            <w:webHidden/>
          </w:rPr>
          <w:fldChar w:fldCharType="separate"/>
        </w:r>
        <w:r w:rsidR="00B617D9">
          <w:rPr>
            <w:noProof/>
            <w:webHidden/>
          </w:rPr>
          <w:t>5</w:t>
        </w:r>
        <w:r w:rsidR="00B617D9">
          <w:rPr>
            <w:noProof/>
            <w:webHidden/>
          </w:rPr>
          <w:fldChar w:fldCharType="end"/>
        </w:r>
      </w:hyperlink>
    </w:p>
    <w:p w:rsidR="00B617D9" w:rsidRDefault="00B617D9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4954756" w:history="1">
        <w:r w:rsidRPr="002F09D2">
          <w:rPr>
            <w:rStyle w:val="Hiperhivatkozs"/>
            <w:noProof/>
          </w:rPr>
          <w:t>2.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Az elkészített weboldal telepítése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4954757" w:history="1">
        <w:r w:rsidRPr="002F09D2">
          <w:rPr>
            <w:rStyle w:val="Hiperhivatkozs"/>
            <w:noProof/>
          </w:rPr>
          <w:t>2.1.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A telepítéshez szükséges eszközök és beállításaik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4954758" w:history="1">
        <w:r w:rsidRPr="002F09D2">
          <w:rPr>
            <w:rStyle w:val="Hiperhivatkozs"/>
            <w:noProof/>
          </w:rPr>
          <w:t>2.2.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A weboldal beüzemelése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anchor="_Toc4954759" w:history="1">
        <w:r w:rsidRPr="002F09D2">
          <w:rPr>
            <w:rStyle w:val="Hiperhivatkozs"/>
            <w:noProof/>
          </w:rPr>
          <w:t>3.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A weboldal felépítése és működése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4954760" w:history="1">
        <w:r w:rsidRPr="002F09D2">
          <w:rPr>
            <w:rStyle w:val="Hiperhivatkozs"/>
            <w:noProof/>
          </w:rPr>
          <w:t>3.1.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Könyvtárszerkezet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4954761" w:history="1">
        <w:r w:rsidRPr="002F09D2">
          <w:rPr>
            <w:rStyle w:val="Hiperhivatkozs"/>
            <w:noProof/>
          </w:rPr>
          <w:t>3.2.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A weboldal felépítése és általános működése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4954762" w:history="1">
        <w:r w:rsidRPr="002F09D2">
          <w:rPr>
            <w:rStyle w:val="Hiperhivatkozs"/>
            <w:noProof/>
          </w:rPr>
          <w:t>3.3.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A részfeladatok megoldása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17D9" w:rsidRDefault="00B617D9">
      <w:pPr>
        <w:pStyle w:val="TJ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anchor="_Toc4954763" w:history="1">
        <w:r w:rsidRPr="002F09D2">
          <w:rPr>
            <w:rStyle w:val="Hiperhivatkozs"/>
            <w:noProof/>
          </w:rPr>
          <w:t>3.4.</w:t>
        </w:r>
        <w:r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Pr="002F09D2">
          <w:rPr>
            <w:rStyle w:val="Hiperhivatkozs"/>
            <w:noProof/>
          </w:rPr>
          <w:t>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_Toc4954763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02F50" w:rsidRDefault="003B125B">
      <w:r>
        <w:fldChar w:fldCharType="end"/>
      </w:r>
    </w:p>
    <w:p w:rsidR="00402F50" w:rsidRDefault="00402F50"/>
    <w:p w:rsidR="00FE1039" w:rsidRDefault="00F02BFB" w:rsidP="003156EC">
      <w:pPr>
        <w:pStyle w:val="szdcmsor1"/>
      </w:pPr>
      <w:bookmarkStart w:id="0" w:name="_Toc4954755"/>
      <w:r>
        <w:lastRenderedPageBreak/>
        <w:t xml:space="preserve">Webprogramozás I. </w:t>
      </w:r>
      <w:r w:rsidR="006C6D7A">
        <w:t xml:space="preserve">– </w:t>
      </w:r>
      <w:r>
        <w:t>beadandó feladat</w:t>
      </w:r>
      <w:bookmarkEnd w:id="0"/>
    </w:p>
    <w:p w:rsidR="00E739BF" w:rsidRDefault="00F02BFB" w:rsidP="006C6D7A">
      <w:pPr>
        <w:pStyle w:val="szdfelsorolsbet"/>
        <w:numPr>
          <w:ilvl w:val="0"/>
          <w:numId w:val="0"/>
        </w:numPr>
        <w:ind w:firstLine="426"/>
        <w:jc w:val="both"/>
      </w:pPr>
      <w:r w:rsidRPr="00F02BFB">
        <w:t xml:space="preserve">Keressen egy tetszőleges nonprofit szervezetet (alapítvány, </w:t>
      </w:r>
      <w:r w:rsidR="00FD6471" w:rsidRPr="00F02BFB">
        <w:t>egyesület</w:t>
      </w:r>
      <w:r w:rsidRPr="00F02BFB">
        <w:t xml:space="preserve"> stb.), amelynek weboldalt fog készíteni. (Mintha a jelenlegi helyett egy új verziót kellene fejlesztenie). Olyan honlapot keressen, ahol van elegendő szöveges és képi információ a feladat elkészítéséhez.</w:t>
      </w:r>
    </w:p>
    <w:p w:rsidR="006C6D7A" w:rsidRPr="006C6D7A" w:rsidRDefault="006C6D7A" w:rsidP="006C6D7A">
      <w:pPr>
        <w:pStyle w:val="Default"/>
        <w:numPr>
          <w:ilvl w:val="0"/>
          <w:numId w:val="16"/>
        </w:numPr>
        <w:spacing w:after="50" w:line="360" w:lineRule="auto"/>
        <w:ind w:left="426"/>
        <w:jc w:val="both"/>
        <w:rPr>
          <w:rFonts w:ascii="Times New Roman" w:hAnsi="Times New Roman" w:cs="Times New Roman"/>
        </w:rPr>
      </w:pPr>
      <w:r w:rsidRPr="006C6D7A">
        <w:rPr>
          <w:rFonts w:ascii="Times New Roman" w:hAnsi="Times New Roman" w:cs="Times New Roman"/>
        </w:rPr>
        <w:t xml:space="preserve">Valósítsa meg a weboldalt a Front </w:t>
      </w:r>
      <w:proofErr w:type="spellStart"/>
      <w:r w:rsidRPr="006C6D7A">
        <w:rPr>
          <w:rFonts w:ascii="Times New Roman" w:hAnsi="Times New Roman" w:cs="Times New Roman"/>
        </w:rPr>
        <w:t>Controller</w:t>
      </w:r>
      <w:proofErr w:type="spellEnd"/>
      <w:r w:rsidRPr="006C6D7A">
        <w:rPr>
          <w:rFonts w:ascii="Times New Roman" w:hAnsi="Times New Roman" w:cs="Times New Roman"/>
        </w:rPr>
        <w:t xml:space="preserve"> tervezési minta alkalmazásával. A forráskód a lehető legjobban használja ki a HTML5 lehetőségeit. Az oldalak elsősorban szöveget tartalmazzanak, de illusztrációként 2-3 képet is célszerű elhelyezni oldalanként. Legyen a fejlesztett weboldalon egy link a választott szervezet weboldalára. Elég a választott weboldalról a főoldalt és még 2 aloldalt átvenni. A további oldalakat a következők szerint alakítsa ki.</w:t>
      </w:r>
    </w:p>
    <w:p w:rsidR="006C6D7A" w:rsidRPr="006C6D7A" w:rsidRDefault="006C6D7A" w:rsidP="006C6D7A">
      <w:pPr>
        <w:pStyle w:val="Default"/>
        <w:numPr>
          <w:ilvl w:val="0"/>
          <w:numId w:val="16"/>
        </w:numPr>
        <w:spacing w:after="50" w:line="360" w:lineRule="auto"/>
        <w:ind w:left="426"/>
        <w:jc w:val="both"/>
        <w:rPr>
          <w:rFonts w:ascii="Times New Roman" w:hAnsi="Times New Roman" w:cs="Times New Roman"/>
        </w:rPr>
      </w:pPr>
      <w:r w:rsidRPr="006C6D7A">
        <w:rPr>
          <w:rFonts w:ascii="Times New Roman" w:hAnsi="Times New Roman" w:cs="Times New Roman"/>
        </w:rPr>
        <w:t xml:space="preserve">Ágyazzon be legalább két videót, legalább egy saját könyvtárából, és legalább egy szolgáltatótól (pl. </w:t>
      </w:r>
      <w:proofErr w:type="spellStart"/>
      <w:r w:rsidRPr="006C6D7A">
        <w:rPr>
          <w:rFonts w:ascii="Times New Roman" w:hAnsi="Times New Roman" w:cs="Times New Roman"/>
        </w:rPr>
        <w:t>Youtube</w:t>
      </w:r>
      <w:proofErr w:type="spellEnd"/>
      <w:r w:rsidRPr="006C6D7A">
        <w:rPr>
          <w:rFonts w:ascii="Times New Roman" w:hAnsi="Times New Roman" w:cs="Times New Roman"/>
        </w:rPr>
        <w:t xml:space="preserve">, </w:t>
      </w:r>
      <w:proofErr w:type="spellStart"/>
      <w:r w:rsidRPr="006C6D7A">
        <w:rPr>
          <w:rFonts w:ascii="Times New Roman" w:hAnsi="Times New Roman" w:cs="Times New Roman"/>
        </w:rPr>
        <w:t>Ustream</w:t>
      </w:r>
      <w:proofErr w:type="spellEnd"/>
      <w:r w:rsidRPr="006C6D7A">
        <w:rPr>
          <w:rFonts w:ascii="Times New Roman" w:hAnsi="Times New Roman" w:cs="Times New Roman"/>
        </w:rPr>
        <w:t xml:space="preserve">, </w:t>
      </w:r>
      <w:proofErr w:type="spellStart"/>
      <w:r w:rsidRPr="006C6D7A">
        <w:rPr>
          <w:rFonts w:ascii="Times New Roman" w:hAnsi="Times New Roman" w:cs="Times New Roman"/>
        </w:rPr>
        <w:t>Scribd</w:t>
      </w:r>
      <w:proofErr w:type="spellEnd"/>
      <w:r w:rsidRPr="006C6D7A">
        <w:rPr>
          <w:rFonts w:ascii="Times New Roman" w:hAnsi="Times New Roman" w:cs="Times New Roman"/>
        </w:rPr>
        <w:t>). A két video szerepelhet ugyanazon az oldalon és nem lényeges, hogy milyen hosszúak.</w:t>
      </w:r>
    </w:p>
    <w:p w:rsidR="006C6D7A" w:rsidRPr="006C6D7A" w:rsidRDefault="006C6D7A" w:rsidP="006C6D7A">
      <w:pPr>
        <w:pStyle w:val="Default"/>
        <w:numPr>
          <w:ilvl w:val="0"/>
          <w:numId w:val="16"/>
        </w:numPr>
        <w:spacing w:after="50" w:line="360" w:lineRule="auto"/>
        <w:ind w:left="426"/>
        <w:jc w:val="both"/>
        <w:rPr>
          <w:rFonts w:ascii="Times New Roman" w:hAnsi="Times New Roman" w:cs="Times New Roman"/>
        </w:rPr>
      </w:pPr>
      <w:r w:rsidRPr="006C6D7A">
        <w:rPr>
          <w:rFonts w:ascii="Times New Roman" w:hAnsi="Times New Roman" w:cs="Times New Roman"/>
        </w:rPr>
        <w:t xml:space="preserve">Legyen egy keresés űrlap, amely (pl. a Weblaborhoz hasonlóan) a Google keresését kéri a weboldalon belül. Helyezze az űrlapot az oldalak közös részébe (minden oldalon legyen elérhető). </w:t>
      </w:r>
    </w:p>
    <w:p w:rsidR="006C6D7A" w:rsidRPr="006C6D7A" w:rsidRDefault="006C6D7A" w:rsidP="006C6D7A">
      <w:pPr>
        <w:pStyle w:val="Default"/>
        <w:numPr>
          <w:ilvl w:val="0"/>
          <w:numId w:val="16"/>
        </w:numPr>
        <w:spacing w:after="50" w:line="360" w:lineRule="auto"/>
        <w:ind w:left="426"/>
        <w:jc w:val="both"/>
        <w:rPr>
          <w:rFonts w:ascii="Times New Roman" w:hAnsi="Times New Roman" w:cs="Times New Roman"/>
        </w:rPr>
      </w:pPr>
      <w:r w:rsidRPr="006C6D7A">
        <w:rPr>
          <w:rFonts w:ascii="Times New Roman" w:hAnsi="Times New Roman" w:cs="Times New Roman"/>
        </w:rPr>
        <w:t>Készítsen egy oldalt képek, képgaléria tárolására. Legyen lehetőség új képek feltöltésére.</w:t>
      </w:r>
    </w:p>
    <w:p w:rsidR="006C6D7A" w:rsidRPr="006C6D7A" w:rsidRDefault="006C6D7A" w:rsidP="006C6D7A">
      <w:pPr>
        <w:pStyle w:val="Default"/>
        <w:numPr>
          <w:ilvl w:val="0"/>
          <w:numId w:val="16"/>
        </w:numPr>
        <w:spacing w:after="50" w:line="360" w:lineRule="auto"/>
        <w:ind w:left="426"/>
        <w:jc w:val="both"/>
        <w:rPr>
          <w:rFonts w:ascii="Times New Roman" w:hAnsi="Times New Roman" w:cs="Times New Roman"/>
        </w:rPr>
      </w:pPr>
      <w:r w:rsidRPr="006C6D7A">
        <w:rPr>
          <w:rFonts w:ascii="Times New Roman" w:hAnsi="Times New Roman" w:cs="Times New Roman"/>
        </w:rPr>
        <w:t>Regisztráció, Belépés, Kilépés. Bővítsük a honlapot „Belépés” és „Kilépés” menüponttal a következők szerint:</w:t>
      </w:r>
    </w:p>
    <w:p w:rsidR="006C6D7A" w:rsidRPr="006C6D7A" w:rsidRDefault="006C6D7A" w:rsidP="00365138">
      <w:pPr>
        <w:pStyle w:val="szdfelsorolsbet"/>
        <w:jc w:val="both"/>
      </w:pPr>
      <w:r w:rsidRPr="006C6D7A">
        <w:t>A „Belépés” menüpont akkor látható, ha nincs bejelentkezve a felhasználó.</w:t>
      </w:r>
    </w:p>
    <w:p w:rsidR="006C6D7A" w:rsidRPr="006C6D7A" w:rsidRDefault="006C6D7A" w:rsidP="00365138">
      <w:pPr>
        <w:pStyle w:val="szdfelsorolsbet"/>
        <w:jc w:val="both"/>
      </w:pPr>
      <w:r w:rsidRPr="006C6D7A">
        <w:t>A „Kilépés” menüpont akkor látható, ha be van jelentkezve a felhasználó.</w:t>
      </w:r>
    </w:p>
    <w:p w:rsidR="006C6D7A" w:rsidRPr="006C6D7A" w:rsidRDefault="006C6D7A" w:rsidP="00365138">
      <w:pPr>
        <w:pStyle w:val="szdfelsorolsbet"/>
        <w:jc w:val="both"/>
      </w:pPr>
      <w:r w:rsidRPr="006C6D7A">
        <w:t>A „Belépés” menüpontra kattintva feljön egy oldal, ahol lehet bejelentkezni vagy regisztrálni.</w:t>
      </w:r>
    </w:p>
    <w:p w:rsidR="006C6D7A" w:rsidRPr="006C6D7A" w:rsidRDefault="006C6D7A" w:rsidP="00365138">
      <w:pPr>
        <w:pStyle w:val="szdfelsorolsbet"/>
        <w:jc w:val="both"/>
      </w:pPr>
      <w:r w:rsidRPr="006C6D7A">
        <w:t>Regisztrációkor nem léptetjük be automatikusan a felhasználót.</w:t>
      </w:r>
    </w:p>
    <w:p w:rsidR="006C6D7A" w:rsidRPr="006C6D7A" w:rsidRDefault="006C6D7A" w:rsidP="00365138">
      <w:pPr>
        <w:pStyle w:val="szdfelsorolsbet"/>
        <w:jc w:val="both"/>
      </w:pPr>
      <w:r w:rsidRPr="006C6D7A">
        <w:t>A rendszer fejlécen jelenítse meg a bejelentkezett felhasználót, ha be van lépve, a következő</w:t>
      </w:r>
      <w:r>
        <w:t xml:space="preserve"> </w:t>
      </w:r>
      <w:r w:rsidRPr="006C6D7A">
        <w:t xml:space="preserve">formában: Bejelentkezett: </w:t>
      </w:r>
      <w:proofErr w:type="spellStart"/>
      <w:r w:rsidRPr="006C6D7A">
        <w:t>Családi_név</w:t>
      </w:r>
      <w:proofErr w:type="spellEnd"/>
      <w:r w:rsidRPr="006C6D7A">
        <w:t xml:space="preserve"> Utónév (</w:t>
      </w:r>
      <w:proofErr w:type="spellStart"/>
      <w:r w:rsidRPr="006C6D7A">
        <w:t>Login_név</w:t>
      </w:r>
      <w:proofErr w:type="spellEnd"/>
      <w:r>
        <w:t>)</w:t>
      </w:r>
    </w:p>
    <w:p w:rsidR="00F02BFB" w:rsidRDefault="006C6D7A" w:rsidP="006C6D7A">
      <w:pPr>
        <w:pStyle w:val="Default"/>
        <w:numPr>
          <w:ilvl w:val="0"/>
          <w:numId w:val="16"/>
        </w:numPr>
        <w:spacing w:after="50" w:line="360" w:lineRule="auto"/>
        <w:ind w:left="426"/>
        <w:jc w:val="both"/>
        <w:rPr>
          <w:rFonts w:ascii="Times New Roman" w:hAnsi="Times New Roman" w:cs="Times New Roman"/>
        </w:rPr>
      </w:pPr>
      <w:r w:rsidRPr="006C6D7A">
        <w:rPr>
          <w:rFonts w:ascii="Times New Roman" w:hAnsi="Times New Roman" w:cs="Times New Roman"/>
        </w:rPr>
        <w:t xml:space="preserve">Legyen egy kapcsolat űrlap, amelynek segítségével e-mailt lehet küldeni az oldal tulajdonosa számára, de az e-mail küldése helyett jelenítse meg az adatokat egy új oldal tartalmaként. Ellenőrizze megfelelően az űrlap helyes kitöltését. Az ellenőrzést végezze el kliens- és szerveroldalon is. Az elküldött Űrlap adatokat ezen kívül mentse le </w:t>
      </w:r>
      <w:r w:rsidRPr="006C6D7A">
        <w:rPr>
          <w:rFonts w:ascii="Times New Roman" w:hAnsi="Times New Roman" w:cs="Times New Roman"/>
        </w:rPr>
        <w:lastRenderedPageBreak/>
        <w:t>adatbázisba is. Tegyen az Űrlap mellé egy gombot (Üzenetek), amelyre kattintva egy új oldalon megjelennek egy táblázatban a már elküldött üzenetek az adatbázisból.</w:t>
      </w:r>
    </w:p>
    <w:p w:rsidR="0042685D" w:rsidRPr="006C6D7A" w:rsidRDefault="0042685D" w:rsidP="0042685D">
      <w:pPr>
        <w:pStyle w:val="Default"/>
        <w:spacing w:after="50" w:line="36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feladat megoldásához az általam kiválasztott weboldal a Szeghalmi Mentőalapítvány weboldala volt. Az elérhetősége: </w:t>
      </w:r>
      <w:hyperlink r:id="rId8" w:history="1">
        <w:r w:rsidRPr="001E159B">
          <w:rPr>
            <w:rStyle w:val="Hiperhivatkozs"/>
            <w:rFonts w:ascii="Times New Roman" w:hAnsi="Times New Roman" w:cs="Times New Roman"/>
          </w:rPr>
          <w:t>http://szeghalmimentoalapitvany.hu</w:t>
        </w:r>
      </w:hyperlink>
      <w:r>
        <w:rPr>
          <w:rFonts w:ascii="Times New Roman" w:hAnsi="Times New Roman" w:cs="Times New Roman"/>
        </w:rPr>
        <w:t xml:space="preserve">. Az eredeti weboldal az általam elkészített oldalról is elérhető. A link az oldal alján a </w:t>
      </w:r>
      <w:proofErr w:type="spellStart"/>
      <w:r>
        <w:rPr>
          <w:rFonts w:ascii="Times New Roman" w:hAnsi="Times New Roman" w:cs="Times New Roman"/>
        </w:rPr>
        <w:t>footer</w:t>
      </w:r>
      <w:proofErr w:type="spellEnd"/>
      <w:r>
        <w:rPr>
          <w:rFonts w:ascii="Times New Roman" w:hAnsi="Times New Roman" w:cs="Times New Roman"/>
        </w:rPr>
        <w:t xml:space="preserve"> részben található.</w:t>
      </w:r>
    </w:p>
    <w:p w:rsidR="003156EC" w:rsidRDefault="0032423C" w:rsidP="003156EC">
      <w:pPr>
        <w:pStyle w:val="szdcmsor1"/>
      </w:pPr>
      <w:bookmarkStart w:id="1" w:name="_Toc4954756"/>
      <w:r>
        <w:lastRenderedPageBreak/>
        <w:t>A</w:t>
      </w:r>
      <w:r w:rsidR="00383678">
        <w:t>z elkészített weboldal telepítése</w:t>
      </w:r>
      <w:bookmarkEnd w:id="1"/>
    </w:p>
    <w:p w:rsidR="0032423C" w:rsidRPr="0032423C" w:rsidRDefault="00383678" w:rsidP="008C3D48">
      <w:pPr>
        <w:pStyle w:val="szdcmsor2"/>
      </w:pPr>
      <w:bookmarkStart w:id="2" w:name="_Toc4954757"/>
      <w:r>
        <w:t>A telepítéshez szükséges eszközök</w:t>
      </w:r>
      <w:r w:rsidR="00CE4FA5">
        <w:t xml:space="preserve"> és beállításaik</w:t>
      </w:r>
      <w:bookmarkEnd w:id="2"/>
    </w:p>
    <w:p w:rsidR="0032423C" w:rsidRDefault="00383678" w:rsidP="00A33C17">
      <w:pPr>
        <w:pStyle w:val="szdszveg"/>
      </w:pPr>
      <w:r>
        <w:t xml:space="preserve">A weboldal beüzemeléséhez szükségünk lesz az XAMPP programra. A weboldal működéséhez csak az </w:t>
      </w:r>
      <w:proofErr w:type="spellStart"/>
      <w:r>
        <w:t>Apache</w:t>
      </w:r>
      <w:proofErr w:type="spellEnd"/>
      <w:r>
        <w:t xml:space="preserve"> webszerver és a MySQL adatbázis szerver</w:t>
      </w:r>
      <w:r w:rsidR="00CE4FA5">
        <w:t xml:space="preserve"> kell. Az </w:t>
      </w:r>
      <w:proofErr w:type="spellStart"/>
      <w:r w:rsidR="00CE4FA5">
        <w:t>Apache</w:t>
      </w:r>
      <w:proofErr w:type="spellEnd"/>
      <w:r w:rsidR="00CE4FA5">
        <w:t xml:space="preserve"> webszerver alapbeállításokkal nyugodtan futhat. A M</w:t>
      </w:r>
      <w:r w:rsidR="001E19DF">
        <w:t>y</w:t>
      </w:r>
      <w:r w:rsidR="00CE4FA5">
        <w:t xml:space="preserve">SQL adatbázis szervernél az aktuális felhasználónak, aki futtatni fogja a weboldal előkészítéséhez az SQL </w:t>
      </w:r>
      <w:proofErr w:type="spellStart"/>
      <w:r w:rsidR="00CE4FA5">
        <w:t>szkriptet</w:t>
      </w:r>
      <w:proofErr w:type="spellEnd"/>
      <w:r w:rsidR="00CE4FA5">
        <w:t>, rendelkeznie kell jogosultságokkal, hogy adatbázissémát és táblákat hozhasson létre, illetve adatokat szúrhasson be.</w:t>
      </w:r>
      <w:r w:rsidR="001E19DF">
        <w:t xml:space="preserve"> A tesztelés során a MySQL adatbázis szerver is alapbeállításokkal futott.</w:t>
      </w:r>
      <w:r w:rsidR="00CE4FA5">
        <w:t xml:space="preserve">  </w:t>
      </w:r>
    </w:p>
    <w:p w:rsidR="00A12C1B" w:rsidRDefault="00285A6D" w:rsidP="00A12C1B">
      <w:pPr>
        <w:pStyle w:val="szdcmsor2"/>
      </w:pPr>
      <w:bookmarkStart w:id="3" w:name="_Toc4954758"/>
      <w:r>
        <w:t>A weboldal beüzemelése</w:t>
      </w:r>
      <w:bookmarkEnd w:id="3"/>
    </w:p>
    <w:p w:rsidR="00B86236" w:rsidRDefault="00285A6D" w:rsidP="00CA4082">
      <w:pPr>
        <w:pStyle w:val="szdfelsorols"/>
        <w:numPr>
          <w:ilvl w:val="0"/>
          <w:numId w:val="0"/>
        </w:numPr>
        <w:ind w:left="284"/>
        <w:jc w:val="both"/>
      </w:pPr>
      <w:r>
        <w:t>A weboldalt a következő lépésekben lehet beüzemelni:</w:t>
      </w:r>
    </w:p>
    <w:p w:rsidR="00285A6D" w:rsidRDefault="00285A6D" w:rsidP="00CA4082">
      <w:pPr>
        <w:pStyle w:val="szdfelsorolsszm"/>
        <w:jc w:val="both"/>
      </w:pPr>
      <w:r>
        <w:t xml:space="preserve">A weboldal fájljait és könyvtárszerkezetét tartalmazó tömörített állomány kicsomagolása az </w:t>
      </w:r>
      <w:r w:rsidR="0055664C">
        <w:t>/</w:t>
      </w:r>
      <w:r>
        <w:t>XAMP</w:t>
      </w:r>
      <w:r w:rsidR="0055664C">
        <w:t>P/</w:t>
      </w:r>
      <w:proofErr w:type="spellStart"/>
      <w:r w:rsidR="0055664C">
        <w:t>htdocs</w:t>
      </w:r>
      <w:proofErr w:type="spellEnd"/>
      <w:r w:rsidR="0055664C">
        <w:t xml:space="preserve"> könyvtárba.</w:t>
      </w:r>
    </w:p>
    <w:p w:rsidR="0055664C" w:rsidRDefault="0055664C" w:rsidP="00CA4082">
      <w:pPr>
        <w:pStyle w:val="szdfelsorolsszm"/>
        <w:jc w:val="both"/>
      </w:pPr>
      <w:r>
        <w:t xml:space="preserve">Az XAMPP programból a </w:t>
      </w:r>
      <w:proofErr w:type="spellStart"/>
      <w:r>
        <w:t>phpmyadmin</w:t>
      </w:r>
      <w:proofErr w:type="spellEnd"/>
      <w:r>
        <w:t xml:space="preserve"> elindítása.</w:t>
      </w:r>
    </w:p>
    <w:p w:rsidR="0055664C" w:rsidRDefault="0055664C" w:rsidP="00CA4082">
      <w:pPr>
        <w:pStyle w:val="szdfelsorolsszm"/>
        <w:jc w:val="both"/>
      </w:pPr>
      <w:r>
        <w:t xml:space="preserve">A </w:t>
      </w:r>
      <w:proofErr w:type="spellStart"/>
      <w:r>
        <w:t>borbastibor.sql</w:t>
      </w:r>
      <w:proofErr w:type="spellEnd"/>
      <w:r>
        <w:t xml:space="preserve"> állomány betöltése és lefuttatása (a szükséges adatbázisséma és táblák létrehozása és kezdeti adatokkal történő feltöltése)</w:t>
      </w:r>
    </w:p>
    <w:p w:rsidR="0055664C" w:rsidRDefault="0055664C" w:rsidP="00CA4082">
      <w:pPr>
        <w:pStyle w:val="szdfelsorolsszm"/>
        <w:jc w:val="both"/>
      </w:pPr>
      <w:proofErr w:type="spellStart"/>
      <w:r>
        <w:t>Apache</w:t>
      </w:r>
      <w:proofErr w:type="spellEnd"/>
      <w:r>
        <w:t xml:space="preserve"> webszerver elindítása, majd a webböngészőben a </w:t>
      </w:r>
      <w:proofErr w:type="spellStart"/>
      <w:r>
        <w:t>localhost</w:t>
      </w:r>
      <w:proofErr w:type="spellEnd"/>
      <w:r>
        <w:t xml:space="preserve"> begépelésével már el is indítottuk a weboldalt.</w:t>
      </w:r>
    </w:p>
    <w:p w:rsidR="00871522" w:rsidRDefault="00871522" w:rsidP="00871522">
      <w:pPr>
        <w:pStyle w:val="szdfelsorolsszm"/>
        <w:numPr>
          <w:ilvl w:val="0"/>
          <w:numId w:val="0"/>
        </w:numPr>
        <w:ind w:left="284"/>
        <w:jc w:val="both"/>
      </w:pPr>
      <w:r>
        <w:t xml:space="preserve">A kész weboldal a </w:t>
      </w:r>
      <w:hyperlink r:id="rId9" w:history="1">
        <w:r w:rsidRPr="001E159B">
          <w:rPr>
            <w:rStyle w:val="Hiperhivatkozs"/>
          </w:rPr>
          <w:t>www.borbastibor.hu/webprog/index.php</w:t>
        </w:r>
      </w:hyperlink>
      <w:r>
        <w:t xml:space="preserve"> címen működés közben megtekinthető és kipróbálható.</w:t>
      </w:r>
    </w:p>
    <w:p w:rsidR="00C15EB7" w:rsidRPr="00017A9B" w:rsidRDefault="00CE463A" w:rsidP="00C15EB7">
      <w:pPr>
        <w:pStyle w:val="szdcmsor1"/>
      </w:pPr>
      <w:bookmarkStart w:id="4" w:name="_Toc4954759"/>
      <w:r>
        <w:lastRenderedPageBreak/>
        <w:t xml:space="preserve">A </w:t>
      </w:r>
      <w:r w:rsidR="0055664C">
        <w:t>weboldal felépítése és működése</w:t>
      </w:r>
      <w:bookmarkEnd w:id="4"/>
    </w:p>
    <w:p w:rsidR="00C15EB7" w:rsidRPr="00017A9B" w:rsidRDefault="005E38F8" w:rsidP="00C15EB7">
      <w:pPr>
        <w:pStyle w:val="szdcmsor2"/>
      </w:pPr>
      <w:bookmarkStart w:id="5" w:name="_Toc4954760"/>
      <w:r>
        <w:t>Könyvtárszerkezet</w:t>
      </w:r>
      <w:bookmarkEnd w:id="5"/>
    </w:p>
    <w:p w:rsidR="00C15EB7" w:rsidRDefault="005E38F8" w:rsidP="00CA4082">
      <w:pPr>
        <w:pStyle w:val="szdszveg"/>
      </w:pPr>
      <w:r>
        <w:t xml:space="preserve">A weboldal </w:t>
      </w:r>
      <w:r w:rsidR="00FC34E9">
        <w:t>fájljai részére az alábbi könyvtárak kerültek létrehozásra:</w:t>
      </w:r>
    </w:p>
    <w:p w:rsidR="00FC34E9" w:rsidRDefault="00FC34E9" w:rsidP="00CA4082">
      <w:pPr>
        <w:pStyle w:val="szdfelsorols"/>
        <w:jc w:val="both"/>
      </w:pPr>
      <w:r w:rsidRPr="00FC34E9">
        <w:rPr>
          <w:i/>
        </w:rPr>
        <w:t>elemek:</w:t>
      </w:r>
      <w:r>
        <w:t xml:space="preserve"> ebben a mappában kerülnek tárolásra azok a php </w:t>
      </w:r>
      <w:proofErr w:type="spellStart"/>
      <w:r>
        <w:t>szkriptek</w:t>
      </w:r>
      <w:proofErr w:type="spellEnd"/>
      <w:r>
        <w:t xml:space="preserve"> és képek, amelyek a weboldal konfigurálásával és statikus megjelenésével foglalkoznak.</w:t>
      </w:r>
    </w:p>
    <w:p w:rsidR="00FC34E9" w:rsidRDefault="00FC34E9" w:rsidP="00CA4082">
      <w:pPr>
        <w:pStyle w:val="szdfelsorols"/>
        <w:jc w:val="both"/>
      </w:pPr>
      <w:proofErr w:type="spellStart"/>
      <w:r w:rsidRPr="00FC34E9">
        <w:rPr>
          <w:i/>
        </w:rPr>
        <w:t>kepek</w:t>
      </w:r>
      <w:proofErr w:type="spellEnd"/>
      <w:r w:rsidRPr="00FC34E9">
        <w:rPr>
          <w:i/>
        </w:rPr>
        <w:t>:</w:t>
      </w:r>
      <w:r>
        <w:t xml:space="preserve"> ebben a könyvtárban kerülnek tárolásra a galéria képei, illetve a képek listáját tartalmazó szöveges állomány. A szöveges állományt a galériát kezelő php </w:t>
      </w:r>
      <w:proofErr w:type="spellStart"/>
      <w:r>
        <w:t>szkript</w:t>
      </w:r>
      <w:proofErr w:type="spellEnd"/>
      <w:r>
        <w:t xml:space="preserve"> használja a könyvtárban található képek nyilvántartására.</w:t>
      </w:r>
    </w:p>
    <w:p w:rsidR="00FC34E9" w:rsidRDefault="00FC34E9" w:rsidP="00CA4082">
      <w:pPr>
        <w:pStyle w:val="szdfelsorols"/>
        <w:jc w:val="both"/>
      </w:pPr>
      <w:r>
        <w:t>oldalak:</w:t>
      </w:r>
      <w:r w:rsidR="007C02BD">
        <w:t xml:space="preserve"> </w:t>
      </w:r>
      <w:r w:rsidR="00BD2EAD">
        <w:t xml:space="preserve">ebben a könyvtárban kerülnek tárolásra az oldalak dinamikus tartalmáért felelős </w:t>
      </w:r>
      <w:proofErr w:type="spellStart"/>
      <w:r w:rsidR="00BD2EAD">
        <w:t>szkriptek</w:t>
      </w:r>
      <w:proofErr w:type="spellEnd"/>
      <w:r w:rsidR="00BD2EAD">
        <w:t xml:space="preserve"> (</w:t>
      </w:r>
      <w:proofErr w:type="spellStart"/>
      <w:r w:rsidR="00BD2EAD">
        <w:t>template</w:t>
      </w:r>
      <w:proofErr w:type="spellEnd"/>
      <w:r w:rsidR="00BD2EAD">
        <w:t xml:space="preserve">-k). Minden oldalhoz külön </w:t>
      </w:r>
      <w:proofErr w:type="spellStart"/>
      <w:r w:rsidR="00BD2EAD">
        <w:t>szkript</w:t>
      </w:r>
      <w:proofErr w:type="spellEnd"/>
      <w:r w:rsidR="00BD2EAD">
        <w:t xml:space="preserve"> található.</w:t>
      </w:r>
    </w:p>
    <w:p w:rsidR="00FC34E9" w:rsidRDefault="00FC34E9" w:rsidP="00CA4082">
      <w:pPr>
        <w:pStyle w:val="szdfelsorols"/>
        <w:jc w:val="both"/>
      </w:pPr>
      <w:proofErr w:type="spellStart"/>
      <w:r>
        <w:t>stilusok</w:t>
      </w:r>
      <w:proofErr w:type="spellEnd"/>
      <w:r>
        <w:t>:</w:t>
      </w:r>
      <w:r w:rsidR="00BD2EAD">
        <w:t xml:space="preserve"> ebben a mappában kerülnek tárolásra </w:t>
      </w:r>
      <w:proofErr w:type="gramStart"/>
      <w:r w:rsidR="00BD2EAD">
        <w:t>a</w:t>
      </w:r>
      <w:proofErr w:type="gramEnd"/>
      <w:r w:rsidR="00BD2EAD">
        <w:t xml:space="preserve"> oldalak megjelenéséért felelős </w:t>
      </w:r>
      <w:proofErr w:type="spellStart"/>
      <w:r w:rsidR="00BD2EAD">
        <w:t>css</w:t>
      </w:r>
      <w:proofErr w:type="spellEnd"/>
      <w:r w:rsidR="00BD2EAD">
        <w:t xml:space="preserve"> fájlok.</w:t>
      </w:r>
    </w:p>
    <w:p w:rsidR="00FC34E9" w:rsidRPr="00017A9B" w:rsidRDefault="00FC34E9" w:rsidP="00CA4082">
      <w:pPr>
        <w:pStyle w:val="szdfelsorols"/>
        <w:jc w:val="both"/>
      </w:pPr>
      <w:proofErr w:type="spellStart"/>
      <w:r>
        <w:t>videok</w:t>
      </w:r>
      <w:proofErr w:type="spellEnd"/>
      <w:r>
        <w:t>:</w:t>
      </w:r>
      <w:r w:rsidR="00BD2EAD">
        <w:t xml:space="preserve"> ebben a könyvtárban kerülnek tárolásra a beágyazott videók.</w:t>
      </w:r>
    </w:p>
    <w:p w:rsidR="00C15EB7" w:rsidRPr="00017A9B" w:rsidRDefault="00C15EB7" w:rsidP="00C15EB7">
      <w:pPr>
        <w:pStyle w:val="szdcmsor2"/>
      </w:pPr>
      <w:bookmarkStart w:id="6" w:name="_Toc4954761"/>
      <w:r w:rsidRPr="00017A9B">
        <w:t xml:space="preserve">A </w:t>
      </w:r>
      <w:r w:rsidR="0042685D">
        <w:t>weboldal felépítése és á</w:t>
      </w:r>
      <w:r w:rsidR="00454240">
        <w:t>ltalános</w:t>
      </w:r>
      <w:r w:rsidR="0042685D">
        <w:t xml:space="preserve"> működése</w:t>
      </w:r>
      <w:bookmarkEnd w:id="6"/>
    </w:p>
    <w:p w:rsidR="00C15EB7" w:rsidRPr="00017A9B" w:rsidRDefault="0070156C" w:rsidP="00CE7EFB">
      <w:pPr>
        <w:pStyle w:val="szdszveg"/>
      </w:pPr>
      <w:r>
        <w:t>Az oldal a front-</w:t>
      </w:r>
      <w:proofErr w:type="spellStart"/>
      <w:r>
        <w:t>controller</w:t>
      </w:r>
      <w:proofErr w:type="spellEnd"/>
      <w:r>
        <w:t xml:space="preserve"> technikát és </w:t>
      </w:r>
      <w:proofErr w:type="spellStart"/>
      <w:r>
        <w:t>template</w:t>
      </w:r>
      <w:proofErr w:type="spellEnd"/>
      <w:r>
        <w:t>-ket alkalmazva működik. A kialakítás során nem használtam semmilyen keretrendszert</w:t>
      </w:r>
      <w:r w:rsidR="00BA77F9">
        <w:t xml:space="preserve"> vagy egyéb webszolgálatatást. Az oldalak betöltéséért és megjelenítéséért az </w:t>
      </w:r>
      <w:proofErr w:type="spellStart"/>
      <w:r w:rsidR="00BA77F9">
        <w:t>index.php</w:t>
      </w:r>
      <w:proofErr w:type="spellEnd"/>
      <w:r w:rsidR="00BA77F9">
        <w:t xml:space="preserve"> fájl a felelős</w:t>
      </w:r>
      <w:r w:rsidR="00C95D00">
        <w:t>, minden GET, POST kezelése, ebben az állományban történik, így kialakítva a központosított kérés kiszolgálást</w:t>
      </w:r>
      <w:r w:rsidR="00BA77F9">
        <w:t xml:space="preserve">. A betöltés kezdetekor a </w:t>
      </w:r>
      <w:proofErr w:type="spellStart"/>
      <w:r w:rsidR="00BA77F9">
        <w:t>config.php</w:t>
      </w:r>
      <w:proofErr w:type="spellEnd"/>
      <w:r w:rsidR="00BA77F9">
        <w:t xml:space="preserve"> </w:t>
      </w:r>
      <w:proofErr w:type="spellStart"/>
      <w:r w:rsidR="00BA77F9">
        <w:t>szkript</w:t>
      </w:r>
      <w:proofErr w:type="spellEnd"/>
      <w:r w:rsidR="00BA77F9">
        <w:t xml:space="preserve"> elvégzi az adatbáziskapcsolat </w:t>
      </w:r>
      <w:r w:rsidR="00C95D00">
        <w:t xml:space="preserve">és a szükséges globális változók </w:t>
      </w:r>
      <w:r w:rsidR="00BA77F9">
        <w:t xml:space="preserve">létrehozását. </w:t>
      </w:r>
      <w:r w:rsidR="00454240">
        <w:t xml:space="preserve">Az adatbáziskezelés során php-ban a PDO megoldást használom. </w:t>
      </w:r>
      <w:r w:rsidR="00C95D00">
        <w:t xml:space="preserve">A konfiguráció elvégzése után az </w:t>
      </w:r>
      <w:proofErr w:type="spellStart"/>
      <w:r w:rsidR="00C95D00">
        <w:t>index.php</w:t>
      </w:r>
      <w:proofErr w:type="spellEnd"/>
      <w:r w:rsidR="00C95D00">
        <w:t xml:space="preserve"> betölti az </w:t>
      </w:r>
      <w:proofErr w:type="spellStart"/>
      <w:r w:rsidR="00C95D00">
        <w:t>index.tpl.php</w:t>
      </w:r>
      <w:proofErr w:type="spellEnd"/>
      <w:r w:rsidR="00C95D00">
        <w:t xml:space="preserve"> fájlt, ami az oldalak keretét, statikus részét, adja meg. Attól függően</w:t>
      </w:r>
      <w:r w:rsidR="00BD7676">
        <w:t xml:space="preserve">, hogy milyen </w:t>
      </w:r>
      <w:r w:rsidR="00454240">
        <w:t>oldalt nyitnak meg (GET kérés paramétere), úgy tölti be az dinamikus tartalmat.</w:t>
      </w:r>
    </w:p>
    <w:p w:rsidR="00C15EB7" w:rsidRPr="00017A9B" w:rsidRDefault="00BA77F9" w:rsidP="00C15EB7">
      <w:pPr>
        <w:pStyle w:val="szdcmsor2"/>
      </w:pPr>
      <w:bookmarkStart w:id="7" w:name="_Toc4954762"/>
      <w:r>
        <w:t>A részfeladatok megoldása</w:t>
      </w:r>
      <w:bookmarkEnd w:id="7"/>
    </w:p>
    <w:p w:rsidR="00D91D0E" w:rsidRDefault="0077601E" w:rsidP="00C15EB7">
      <w:pPr>
        <w:pStyle w:val="szdszveg"/>
      </w:pPr>
      <w:r>
        <w:t>Az első feladatban leírtak szerint: a front-</w:t>
      </w:r>
      <w:proofErr w:type="spellStart"/>
      <w:r>
        <w:t>controller</w:t>
      </w:r>
      <w:proofErr w:type="spellEnd"/>
      <w:r>
        <w:t xml:space="preserve"> technikát egyrészt megvalósítottam a kérések központi kiszolgálása által az </w:t>
      </w:r>
      <w:proofErr w:type="spellStart"/>
      <w:r>
        <w:t>index.php</w:t>
      </w:r>
      <w:proofErr w:type="spellEnd"/>
      <w:r>
        <w:t xml:space="preserve">-ban, másodsorban főmenü dinamikus betöltésével, a menüpontok adatai egy tömbben vannak tárolva és onnan kerül kiolvasásra, illetve harmadrészben a weboldalak dinamikus tartalmának külön-külön </w:t>
      </w:r>
      <w:proofErr w:type="spellStart"/>
      <w:r>
        <w:t>szkriptben</w:t>
      </w:r>
      <w:proofErr w:type="spellEnd"/>
      <w:r>
        <w:t xml:space="preserve"> történő berakásával</w:t>
      </w:r>
      <w:r w:rsidR="00E37040">
        <w:t>. Az eredeti weboldalról átvettem a kezdőlapot, a kapcsolat lapot, a rólunk lapot, illetve a támogatóink lapot.</w:t>
      </w:r>
    </w:p>
    <w:p w:rsidR="008652C8" w:rsidRDefault="00D91D0E" w:rsidP="00C15EB7">
      <w:pPr>
        <w:pStyle w:val="szdszveg"/>
      </w:pPr>
      <w:r>
        <w:lastRenderedPageBreak/>
        <w:t xml:space="preserve">A második feladatban leírtak szerint beágyaztam egy videót a </w:t>
      </w:r>
      <w:proofErr w:type="spellStart"/>
      <w:r>
        <w:t>Youtube</w:t>
      </w:r>
      <w:proofErr w:type="spellEnd"/>
      <w:r>
        <w:t xml:space="preserve"> videó megosztóról a kezdőlap alján (</w:t>
      </w:r>
      <w:proofErr w:type="spellStart"/>
      <w:r>
        <w:t>kezdo.tpl.php</w:t>
      </w:r>
      <w:proofErr w:type="spellEnd"/>
      <w:r>
        <w:t xml:space="preserve">) egy </w:t>
      </w:r>
      <w:proofErr w:type="spellStart"/>
      <w:r>
        <w:t>iframe</w:t>
      </w:r>
      <w:proofErr w:type="spellEnd"/>
      <w:r>
        <w:t xml:space="preserve"> tag felhasználásával.</w:t>
      </w:r>
      <w:r w:rsidR="008652C8">
        <w:t xml:space="preserve"> Ezenkívül a galéria oldalra beágyaztam 3 db videót, amit a webkiszolgáló tárhelyén tárolok. Ezeket a videókat a video tag felhasználásával a </w:t>
      </w:r>
      <w:proofErr w:type="spellStart"/>
      <w:r w:rsidR="008652C8">
        <w:t>galeria.tpl.php</w:t>
      </w:r>
      <w:proofErr w:type="spellEnd"/>
      <w:r w:rsidR="008652C8">
        <w:t xml:space="preserve"> állományba ágyaztam be.</w:t>
      </w:r>
    </w:p>
    <w:p w:rsidR="006731D8" w:rsidRDefault="008652C8" w:rsidP="00C15EB7">
      <w:pPr>
        <w:pStyle w:val="szdszveg"/>
      </w:pPr>
      <w:r>
        <w:t>A harmadik feladat alapján készítettem a weboldal fejlécébe (statikus, minden oldalon elérhető</w:t>
      </w:r>
      <w:r w:rsidR="002F32FC">
        <w:t xml:space="preserve"> és az </w:t>
      </w:r>
      <w:proofErr w:type="spellStart"/>
      <w:r w:rsidR="002F32FC">
        <w:t>index.tpl.php</w:t>
      </w:r>
      <w:proofErr w:type="spellEnd"/>
      <w:r w:rsidR="002F32FC">
        <w:t xml:space="preserve"> állományba került elhelyezésre</w:t>
      </w:r>
      <w:r>
        <w:t xml:space="preserve">) egy </w:t>
      </w:r>
      <w:proofErr w:type="spellStart"/>
      <w:r>
        <w:t>google</w:t>
      </w:r>
      <w:proofErr w:type="spellEnd"/>
      <w:r>
        <w:t xml:space="preserve"> keresőt</w:t>
      </w:r>
      <w:r w:rsidR="002F32FC">
        <w:t xml:space="preserve">, amelyet egy </w:t>
      </w:r>
      <w:proofErr w:type="spellStart"/>
      <w:r w:rsidR="002F32FC">
        <w:t>form</w:t>
      </w:r>
      <w:proofErr w:type="spellEnd"/>
      <w:r w:rsidR="002F32FC">
        <w:t xml:space="preserve"> és input tag-</w:t>
      </w:r>
      <w:proofErr w:type="spellStart"/>
      <w:r w:rsidR="002F32FC">
        <w:t>ekkel</w:t>
      </w:r>
      <w:proofErr w:type="spellEnd"/>
      <w:r w:rsidR="002F32FC">
        <w:t xml:space="preserve"> használok. Keresés esetén a beírt paramétert a GET metódus továbbítja a </w:t>
      </w:r>
      <w:proofErr w:type="spellStart"/>
      <w:r w:rsidR="002F32FC">
        <w:t>google</w:t>
      </w:r>
      <w:proofErr w:type="spellEnd"/>
      <w:r w:rsidR="002F32FC">
        <w:t xml:space="preserve"> kereső felé.</w:t>
      </w:r>
    </w:p>
    <w:p w:rsidR="00544719" w:rsidRDefault="006731D8" w:rsidP="00C15EB7">
      <w:pPr>
        <w:pStyle w:val="szdszveg"/>
      </w:pPr>
      <w:r>
        <w:t>A negyedik feladat alapján elkészítésre került egy galéria</w:t>
      </w:r>
      <w:r w:rsidR="007B192B">
        <w:t xml:space="preserve">, ahova fel lehet tölteni képeket a felhasználó által. A feltöltéshez egy </w:t>
      </w:r>
      <w:proofErr w:type="spellStart"/>
      <w:r w:rsidR="007B192B">
        <w:t>formot</w:t>
      </w:r>
      <w:proofErr w:type="spellEnd"/>
      <w:r w:rsidR="007B192B">
        <w:t xml:space="preserve"> használok file típusú input tag-</w:t>
      </w:r>
      <w:proofErr w:type="spellStart"/>
      <w:r w:rsidR="007B192B">
        <w:t>ekkel</w:t>
      </w:r>
      <w:proofErr w:type="spellEnd"/>
      <w:r w:rsidR="007B192B">
        <w:t xml:space="preserve">. A </w:t>
      </w:r>
      <w:proofErr w:type="spellStart"/>
      <w:r w:rsidR="007B192B">
        <w:t>form</w:t>
      </w:r>
      <w:proofErr w:type="spellEnd"/>
      <w:r w:rsidR="007B192B">
        <w:t xml:space="preserve"> által elküldött GET kérést az </w:t>
      </w:r>
      <w:proofErr w:type="spellStart"/>
      <w:r w:rsidR="007B192B">
        <w:t>index.php</w:t>
      </w:r>
      <w:proofErr w:type="spellEnd"/>
      <w:r w:rsidR="007B192B">
        <w:t xml:space="preserve"> szolgálja ki, ahol </w:t>
      </w:r>
      <w:r w:rsidR="00477F41">
        <w:t>először</w:t>
      </w:r>
      <w:r w:rsidR="007B192B">
        <w:t xml:space="preserve"> ellenőrzésre kerül a kiválasztott fájl kiterjesztése, ha jó, akkor megtörténik a feltöltés, ha nem megfelelő, akkor hibaüzenetet jelenít meg a weboldal </w:t>
      </w:r>
      <w:proofErr w:type="spellStart"/>
      <w:r w:rsidR="007B192B">
        <w:t>javascripten</w:t>
      </w:r>
      <w:proofErr w:type="spellEnd"/>
      <w:r w:rsidR="007B192B">
        <w:t xml:space="preserve"> keresztül.</w:t>
      </w:r>
    </w:p>
    <w:p w:rsidR="00C15EB7" w:rsidRDefault="00544719" w:rsidP="00C15EB7">
      <w:pPr>
        <w:pStyle w:val="szdszveg"/>
      </w:pPr>
      <w:r>
        <w:t>Az ötödik feladathoz elkészítettem egy modális ablakot, amelyen belépni vagy regisztrálni lehet a weboldalra.</w:t>
      </w:r>
      <w:r w:rsidR="002F32FC">
        <w:t xml:space="preserve"> </w:t>
      </w:r>
      <w:r w:rsidR="00FD6471">
        <w:t xml:space="preserve">A belépés és a regisztráció külön </w:t>
      </w:r>
      <w:proofErr w:type="spellStart"/>
      <w:r w:rsidR="00FD6471">
        <w:t>form</w:t>
      </w:r>
      <w:proofErr w:type="spellEnd"/>
      <w:r w:rsidR="00FD6471">
        <w:t xml:space="preserve"> tag-</w:t>
      </w:r>
      <w:proofErr w:type="spellStart"/>
      <w:r w:rsidR="00FD6471">
        <w:t>et</w:t>
      </w:r>
      <w:proofErr w:type="spellEnd"/>
      <w:r w:rsidR="00FD6471">
        <w:t xml:space="preserve"> használ, így mindkettő egy-egy POST kérést fog elküldeni. Amíg a felhasználó nincs bejelentkezve, addig a belépés felirat van a gombon. A regisztráció alkalmával a felhasználó nem kerül automatikusan bejelentkezésre. Belépés után a belépés felirat helyett a kilépés felirat jelenik meg a gombon. A belépésnél és regisztrációnál is mind kliens oldalon, mind szerver oldalon ellenőrzésre kerülnek a bevitt adatok. Ha az email címnek rossz a formátuma, vagy a családnévben és a keresztnévben nem megfelelő karakterek szerepelnek, vagy a kötelező mezők nem kerülnek kitöltésre azt a weboldal jelzi egy hibaüzenettel.</w:t>
      </w:r>
      <w:r w:rsidR="009166C8">
        <w:t xml:space="preserve"> Sikeres bejelentkezés esetén a </w:t>
      </w:r>
      <w:r w:rsidR="00E301F4">
        <w:t xml:space="preserve">weblap jobb oldalán a kereső fölött kiírja az éppen bejelentkezett felhasználó nevét és loginnevét. Regisztrációkor az adatok az adatbázis users táblájában letárolásra kerülnek. Kettő ugyanolyan loginnevű vagy e-mail című felhasználó nem lehet. </w:t>
      </w:r>
    </w:p>
    <w:p w:rsidR="00E301F4" w:rsidRDefault="00E301F4" w:rsidP="00C15EB7">
      <w:pPr>
        <w:pStyle w:val="szdszveg"/>
      </w:pPr>
      <w:r>
        <w:t>A hatodik feladat alapján kialakítottam a kapcsolat oldalon egy üzenet küldő szolgáltatást, amellyel üzenetet lehet</w:t>
      </w:r>
      <w:r w:rsidR="00B617D9">
        <w:t xml:space="preserve"> küldeni a weboldal tulajdonosának. Jelenleg csak egy új üres oldalon jelenik meg az elküldött üzenet adatai</w:t>
      </w:r>
      <w:r w:rsidR="00AD3350">
        <w:t xml:space="preserve">. </w:t>
      </w:r>
      <w:r w:rsidR="007E7554">
        <w:t xml:space="preserve">A bevitt adatok itt ellenőrzésre kerülnek mind kliens, mind szerver oldalon majd letárolásra kerülnek az adatbázis </w:t>
      </w:r>
      <w:proofErr w:type="spellStart"/>
      <w:r w:rsidR="007E7554">
        <w:t>messages</w:t>
      </w:r>
      <w:proofErr w:type="spellEnd"/>
      <w:r w:rsidR="007E7554">
        <w:t xml:space="preserve"> táblájában. Az oldal alján az üzenetek megjelenítése gombra kattintva az oldal dinamikus tartalmaként megjelennek az eddig elküldött üzenetek egy táblázatban. Az adatbázisba a funkció tesztelése érdekében feltöltésre kerültek előre elkészített üzenetek.</w:t>
      </w:r>
    </w:p>
    <w:p w:rsidR="00E301F4" w:rsidRDefault="00E301F4" w:rsidP="00C15EB7">
      <w:pPr>
        <w:pStyle w:val="szdszveg"/>
      </w:pPr>
      <w:r>
        <w:lastRenderedPageBreak/>
        <w:t xml:space="preserve">A hetedik feladatban meghatározottak szerint a weboldal feltöltésre került a </w:t>
      </w:r>
      <w:proofErr w:type="spellStart"/>
      <w:r>
        <w:t>fullhosting</w:t>
      </w:r>
      <w:proofErr w:type="spellEnd"/>
      <w:r>
        <w:t xml:space="preserve"> internetes tárhelyre. Az oldal elérhetősége: </w:t>
      </w:r>
      <w:hyperlink r:id="rId10" w:history="1">
        <w:r w:rsidRPr="009D41C5">
          <w:rPr>
            <w:rStyle w:val="Hiperhivatkozs"/>
          </w:rPr>
          <w:t>http://borbastibor.</w:t>
        </w:r>
        <w:r w:rsidRPr="009D41C5">
          <w:rPr>
            <w:rStyle w:val="Hiperhivatkozs"/>
          </w:rPr>
          <w:t>h</w:t>
        </w:r>
        <w:r w:rsidRPr="009D41C5">
          <w:rPr>
            <w:rStyle w:val="Hiperhivatkozs"/>
          </w:rPr>
          <w:t>u/webprog/index.php</w:t>
        </w:r>
      </w:hyperlink>
      <w:r>
        <w:t>. A funkciók tesztelése érdekében az alábbi felhasználók kerültek létrehozásra: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1958"/>
        <w:gridCol w:w="2823"/>
        <w:gridCol w:w="1336"/>
      </w:tblGrid>
      <w:tr w:rsidR="00E301F4" w:rsidTr="00B617D9">
        <w:trPr>
          <w:jc w:val="center"/>
        </w:trPr>
        <w:tc>
          <w:tcPr>
            <w:tcW w:w="1357" w:type="dxa"/>
            <w:shd w:val="clear" w:color="auto" w:fill="BFBFBF" w:themeFill="background1" w:themeFillShade="BF"/>
            <w:vAlign w:val="center"/>
          </w:tcPr>
          <w:p w:rsidR="00E301F4" w:rsidRPr="00E301F4" w:rsidRDefault="00E301F4" w:rsidP="00E301F4">
            <w:pPr>
              <w:pStyle w:val="szdszveg"/>
              <w:ind w:firstLine="0"/>
              <w:jc w:val="center"/>
              <w:rPr>
                <w:b/>
              </w:rPr>
            </w:pPr>
            <w:r w:rsidRPr="00E301F4">
              <w:rPr>
                <w:b/>
              </w:rPr>
              <w:t>Login név</w:t>
            </w:r>
          </w:p>
        </w:tc>
        <w:tc>
          <w:tcPr>
            <w:tcW w:w="1958" w:type="dxa"/>
            <w:shd w:val="clear" w:color="auto" w:fill="BFBFBF" w:themeFill="background1" w:themeFillShade="BF"/>
            <w:vAlign w:val="center"/>
          </w:tcPr>
          <w:p w:rsidR="00E301F4" w:rsidRPr="00E301F4" w:rsidRDefault="00E301F4" w:rsidP="00E301F4">
            <w:pPr>
              <w:pStyle w:val="szdszveg"/>
              <w:ind w:firstLine="0"/>
              <w:jc w:val="center"/>
              <w:rPr>
                <w:b/>
              </w:rPr>
            </w:pPr>
            <w:r w:rsidRPr="00E301F4">
              <w:rPr>
                <w:b/>
              </w:rPr>
              <w:t>Teljes név</w:t>
            </w:r>
          </w:p>
        </w:tc>
        <w:tc>
          <w:tcPr>
            <w:tcW w:w="2823" w:type="dxa"/>
            <w:shd w:val="clear" w:color="auto" w:fill="BFBFBF" w:themeFill="background1" w:themeFillShade="BF"/>
            <w:vAlign w:val="center"/>
          </w:tcPr>
          <w:p w:rsidR="00E301F4" w:rsidRPr="00E301F4" w:rsidRDefault="00E301F4" w:rsidP="00E301F4">
            <w:pPr>
              <w:pStyle w:val="szdszveg"/>
              <w:ind w:firstLine="0"/>
              <w:jc w:val="center"/>
              <w:rPr>
                <w:b/>
              </w:rPr>
            </w:pPr>
            <w:r w:rsidRPr="00E301F4">
              <w:rPr>
                <w:b/>
              </w:rPr>
              <w:t>E-mail cím</w:t>
            </w:r>
          </w:p>
        </w:tc>
        <w:tc>
          <w:tcPr>
            <w:tcW w:w="1336" w:type="dxa"/>
            <w:shd w:val="clear" w:color="auto" w:fill="BFBFBF" w:themeFill="background1" w:themeFillShade="BF"/>
            <w:vAlign w:val="center"/>
          </w:tcPr>
          <w:p w:rsidR="00E301F4" w:rsidRPr="00E301F4" w:rsidRDefault="00E301F4" w:rsidP="00E301F4">
            <w:pPr>
              <w:pStyle w:val="szdszveg"/>
              <w:ind w:firstLine="0"/>
              <w:jc w:val="center"/>
              <w:rPr>
                <w:b/>
              </w:rPr>
            </w:pPr>
            <w:r w:rsidRPr="00E301F4">
              <w:rPr>
                <w:b/>
              </w:rPr>
              <w:t>Jelszó</w:t>
            </w:r>
          </w:p>
        </w:tc>
      </w:tr>
      <w:tr w:rsidR="00E301F4" w:rsidTr="00B617D9">
        <w:trPr>
          <w:jc w:val="center"/>
        </w:trPr>
        <w:tc>
          <w:tcPr>
            <w:tcW w:w="1357" w:type="dxa"/>
          </w:tcPr>
          <w:p w:rsidR="00E301F4" w:rsidRDefault="00E301F4" w:rsidP="00E301F4">
            <w:pPr>
              <w:pStyle w:val="szdszveg"/>
              <w:ind w:firstLine="0"/>
            </w:pPr>
            <w:r>
              <w:t>kecske</w:t>
            </w:r>
          </w:p>
        </w:tc>
        <w:tc>
          <w:tcPr>
            <w:tcW w:w="1958" w:type="dxa"/>
          </w:tcPr>
          <w:p w:rsidR="00E301F4" w:rsidRDefault="00E301F4" w:rsidP="00E301F4">
            <w:pPr>
              <w:pStyle w:val="szdszveg"/>
              <w:ind w:firstLine="0"/>
            </w:pPr>
            <w:proofErr w:type="spellStart"/>
            <w:r>
              <w:t>Mekk</w:t>
            </w:r>
            <w:proofErr w:type="spellEnd"/>
            <w:r>
              <w:t xml:space="preserve"> Elek</w:t>
            </w:r>
          </w:p>
        </w:tc>
        <w:tc>
          <w:tcPr>
            <w:tcW w:w="2823" w:type="dxa"/>
          </w:tcPr>
          <w:p w:rsidR="00E301F4" w:rsidRDefault="00E301F4" w:rsidP="00E301F4">
            <w:pPr>
              <w:pStyle w:val="szdszveg"/>
              <w:ind w:firstLine="0"/>
            </w:pPr>
            <w:r>
              <w:t>mekk.elek@gmail.com</w:t>
            </w:r>
          </w:p>
        </w:tc>
        <w:tc>
          <w:tcPr>
            <w:tcW w:w="1336" w:type="dxa"/>
          </w:tcPr>
          <w:p w:rsidR="00E301F4" w:rsidRDefault="00E301F4" w:rsidP="00E301F4">
            <w:pPr>
              <w:pStyle w:val="szdszveg"/>
              <w:ind w:firstLine="0"/>
            </w:pPr>
            <w:r>
              <w:t>123456aA</w:t>
            </w:r>
          </w:p>
        </w:tc>
      </w:tr>
      <w:tr w:rsidR="00E301F4" w:rsidTr="00B617D9">
        <w:trPr>
          <w:jc w:val="center"/>
        </w:trPr>
        <w:tc>
          <w:tcPr>
            <w:tcW w:w="1357" w:type="dxa"/>
          </w:tcPr>
          <w:p w:rsidR="00E301F4" w:rsidRDefault="00B617D9" w:rsidP="00E301F4">
            <w:pPr>
              <w:pStyle w:val="szdszveg"/>
              <w:ind w:firstLine="0"/>
            </w:pPr>
            <w:r>
              <w:t>róka</w:t>
            </w:r>
          </w:p>
        </w:tc>
        <w:tc>
          <w:tcPr>
            <w:tcW w:w="1958" w:type="dxa"/>
          </w:tcPr>
          <w:p w:rsidR="00E301F4" w:rsidRDefault="00B617D9" w:rsidP="00E301F4">
            <w:pPr>
              <w:pStyle w:val="szdszveg"/>
              <w:ind w:firstLine="0"/>
            </w:pPr>
            <w:r>
              <w:t>Kis Vuk</w:t>
            </w:r>
          </w:p>
        </w:tc>
        <w:tc>
          <w:tcPr>
            <w:tcW w:w="2823" w:type="dxa"/>
          </w:tcPr>
          <w:p w:rsidR="00E301F4" w:rsidRDefault="00B617D9" w:rsidP="00E301F4">
            <w:pPr>
              <w:pStyle w:val="szdszveg"/>
              <w:ind w:firstLine="0"/>
            </w:pPr>
            <w:r>
              <w:t>kis.vuk@outlook.hu</w:t>
            </w:r>
          </w:p>
        </w:tc>
        <w:tc>
          <w:tcPr>
            <w:tcW w:w="1336" w:type="dxa"/>
          </w:tcPr>
          <w:p w:rsidR="00E301F4" w:rsidRDefault="00E301F4" w:rsidP="00E301F4">
            <w:pPr>
              <w:pStyle w:val="szdszveg"/>
              <w:ind w:firstLine="0"/>
            </w:pPr>
            <w:r>
              <w:t>123456aA</w:t>
            </w:r>
          </w:p>
        </w:tc>
      </w:tr>
      <w:tr w:rsidR="00E301F4" w:rsidTr="00B617D9">
        <w:trPr>
          <w:jc w:val="center"/>
        </w:trPr>
        <w:tc>
          <w:tcPr>
            <w:tcW w:w="1357" w:type="dxa"/>
          </w:tcPr>
          <w:p w:rsidR="00E301F4" w:rsidRDefault="00B617D9" w:rsidP="00E301F4">
            <w:pPr>
              <w:pStyle w:val="szdszveg"/>
              <w:ind w:firstLine="0"/>
            </w:pPr>
            <w:proofErr w:type="spellStart"/>
            <w:r>
              <w:t>döbrögi</w:t>
            </w:r>
            <w:proofErr w:type="spellEnd"/>
          </w:p>
        </w:tc>
        <w:tc>
          <w:tcPr>
            <w:tcW w:w="1958" w:type="dxa"/>
          </w:tcPr>
          <w:p w:rsidR="00E301F4" w:rsidRDefault="00B617D9" w:rsidP="00E301F4">
            <w:pPr>
              <w:pStyle w:val="szdszveg"/>
              <w:ind w:firstLine="0"/>
            </w:pPr>
            <w:r>
              <w:t>Ludas Matyi</w:t>
            </w:r>
          </w:p>
        </w:tc>
        <w:tc>
          <w:tcPr>
            <w:tcW w:w="2823" w:type="dxa"/>
          </w:tcPr>
          <w:p w:rsidR="00E301F4" w:rsidRDefault="00B617D9" w:rsidP="00E301F4">
            <w:pPr>
              <w:pStyle w:val="szdszveg"/>
              <w:ind w:firstLine="0"/>
            </w:pPr>
            <w:r>
              <w:t>ludas.matyi@freemail.com</w:t>
            </w:r>
          </w:p>
        </w:tc>
        <w:tc>
          <w:tcPr>
            <w:tcW w:w="1336" w:type="dxa"/>
          </w:tcPr>
          <w:p w:rsidR="00E301F4" w:rsidRDefault="00E301F4" w:rsidP="00E301F4">
            <w:pPr>
              <w:pStyle w:val="szdszveg"/>
              <w:ind w:firstLine="0"/>
            </w:pPr>
            <w:r>
              <w:t>123456aA</w:t>
            </w:r>
          </w:p>
        </w:tc>
      </w:tr>
      <w:tr w:rsidR="00E301F4" w:rsidTr="00B617D9">
        <w:trPr>
          <w:jc w:val="center"/>
        </w:trPr>
        <w:tc>
          <w:tcPr>
            <w:tcW w:w="1357" w:type="dxa"/>
          </w:tcPr>
          <w:p w:rsidR="00E301F4" w:rsidRDefault="00B617D9" w:rsidP="00E301F4">
            <w:pPr>
              <w:pStyle w:val="szdszveg"/>
              <w:ind w:firstLine="0"/>
            </w:pPr>
            <w:proofErr w:type="spellStart"/>
            <w:r>
              <w:t>aladár</w:t>
            </w:r>
            <w:proofErr w:type="spellEnd"/>
          </w:p>
        </w:tc>
        <w:tc>
          <w:tcPr>
            <w:tcW w:w="1958" w:type="dxa"/>
          </w:tcPr>
          <w:p w:rsidR="00E301F4" w:rsidRDefault="00B617D9" w:rsidP="00E301F4">
            <w:pPr>
              <w:pStyle w:val="szdszveg"/>
              <w:ind w:firstLine="0"/>
            </w:pPr>
            <w:r>
              <w:t>Mézga Géza</w:t>
            </w:r>
          </w:p>
        </w:tc>
        <w:tc>
          <w:tcPr>
            <w:tcW w:w="2823" w:type="dxa"/>
          </w:tcPr>
          <w:p w:rsidR="00E301F4" w:rsidRDefault="00B617D9" w:rsidP="00E301F4">
            <w:pPr>
              <w:pStyle w:val="szdszveg"/>
              <w:ind w:firstLine="0"/>
            </w:pPr>
            <w:r>
              <w:t>mezga.geza@gmail.com</w:t>
            </w:r>
          </w:p>
        </w:tc>
        <w:tc>
          <w:tcPr>
            <w:tcW w:w="1336" w:type="dxa"/>
          </w:tcPr>
          <w:p w:rsidR="00E301F4" w:rsidRDefault="00E301F4" w:rsidP="00E301F4">
            <w:pPr>
              <w:pStyle w:val="szdszveg"/>
              <w:ind w:firstLine="0"/>
            </w:pPr>
            <w:r>
              <w:t>123456aA</w:t>
            </w:r>
          </w:p>
        </w:tc>
      </w:tr>
    </w:tbl>
    <w:p w:rsidR="00B617D9" w:rsidRDefault="00B617D9" w:rsidP="00C15EB7">
      <w:pPr>
        <w:pStyle w:val="szdszveg"/>
      </w:pPr>
    </w:p>
    <w:p w:rsidR="00E301F4" w:rsidRPr="00017A9B" w:rsidRDefault="00E301F4" w:rsidP="00C15EB7">
      <w:pPr>
        <w:pStyle w:val="szdszveg"/>
      </w:pPr>
      <w:r>
        <w:t xml:space="preserve">A projekt feladat során nem használtam GitHub verziókövető rendszert. </w:t>
      </w:r>
    </w:p>
    <w:p w:rsidR="00C15EB7" w:rsidRPr="00017A9B" w:rsidRDefault="00BA77F9" w:rsidP="00C15EB7">
      <w:pPr>
        <w:pStyle w:val="szdcmsor2"/>
      </w:pPr>
      <w:bookmarkStart w:id="8" w:name="_Toc4954763"/>
      <w:r>
        <w:t>Fejlesztési lehetőségek</w:t>
      </w:r>
      <w:bookmarkEnd w:id="8"/>
    </w:p>
    <w:p w:rsidR="00FE1039" w:rsidRDefault="00635AA5" w:rsidP="00C95D00">
      <w:pPr>
        <w:pStyle w:val="szdszveg"/>
      </w:pPr>
      <w:r>
        <w:t>A menük, hirdetések, galéria adatainak adatbázisban történő tárolása és onnan történő kinyerése</w:t>
      </w:r>
      <w:bookmarkStart w:id="9" w:name="_GoBack"/>
      <w:bookmarkEnd w:id="9"/>
      <w:r>
        <w:t>.</w:t>
      </w:r>
    </w:p>
    <w:p w:rsidR="00B25FD2" w:rsidRDefault="00B25FD2" w:rsidP="00C95D00">
      <w:pPr>
        <w:pStyle w:val="szdszveg"/>
      </w:pPr>
      <w:proofErr w:type="spellStart"/>
      <w:r>
        <w:t>Admin</w:t>
      </w:r>
      <w:proofErr w:type="spellEnd"/>
      <w:r>
        <w:t xml:space="preserve"> felület kialakítása minden felhasználónak, hogy tudja kezelni a </w:t>
      </w:r>
      <w:r w:rsidR="00C235F0">
        <w:t>saját</w:t>
      </w:r>
      <w:r>
        <w:t xml:space="preserve"> fiókját (felhasználónév, jelszó, e-mail megváltoztatása).</w:t>
      </w:r>
    </w:p>
    <w:p w:rsidR="00B25FD2" w:rsidRDefault="00B25FD2" w:rsidP="00C95D00">
      <w:pPr>
        <w:pStyle w:val="szdszveg"/>
      </w:pPr>
      <w:proofErr w:type="spellStart"/>
      <w:r>
        <w:t>Admin</w:t>
      </w:r>
      <w:proofErr w:type="spellEnd"/>
      <w:r>
        <w:t xml:space="preserve"> felület kialakítása a weboldal adminisztrátorának, ahol az oldal tartalmát tudja kezelni</w:t>
      </w:r>
      <w:r w:rsidR="00C235F0">
        <w:t>, frissíteni</w:t>
      </w:r>
      <w:r>
        <w:t>.</w:t>
      </w:r>
    </w:p>
    <w:p w:rsidR="00BC4668" w:rsidRDefault="00BC4668" w:rsidP="00C95D00">
      <w:pPr>
        <w:pStyle w:val="szdszveg"/>
      </w:pPr>
      <w:r>
        <w:t xml:space="preserve">Tartalmak megjelenítése, attól függően, hogy bejelentkezett felhasználó van az oldalon vagy </w:t>
      </w:r>
      <w:r w:rsidR="00C235F0">
        <w:t>s</w:t>
      </w:r>
      <w:r>
        <w:t>em.</w:t>
      </w:r>
    </w:p>
    <w:sectPr w:rsidR="00BC4668" w:rsidSect="00E739BF">
      <w:footerReference w:type="default" r:id="rId11"/>
      <w:footerReference w:type="first" r:id="rId12"/>
      <w:pgSz w:w="11906" w:h="16838" w:code="9"/>
      <w:pgMar w:top="1418" w:right="1418" w:bottom="1418" w:left="1418" w:header="709" w:footer="709" w:gutter="284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5380" w:rsidRDefault="00FA5380" w:rsidP="00402F50">
      <w:r>
        <w:separator/>
      </w:r>
    </w:p>
  </w:endnote>
  <w:endnote w:type="continuationSeparator" w:id="0">
    <w:p w:rsidR="00FA5380" w:rsidRDefault="00FA5380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9BF" w:rsidRDefault="00E739BF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 w:rsidR="008C5985">
      <w:rPr>
        <w:noProof/>
      </w:rPr>
      <w:fldChar w:fldCharType="begin"/>
    </w:r>
    <w:r w:rsidR="008C5985">
      <w:rPr>
        <w:noProof/>
      </w:rPr>
      <w:instrText xml:space="preserve"> PAGE   \* MERGEFORMAT </w:instrText>
    </w:r>
    <w:r w:rsidR="008C5985">
      <w:rPr>
        <w:noProof/>
      </w:rPr>
      <w:fldChar w:fldCharType="separate"/>
    </w:r>
    <w:r w:rsidR="005D62D9">
      <w:rPr>
        <w:noProof/>
      </w:rPr>
      <w:t>10</w:t>
    </w:r>
    <w:r w:rsidR="008C5985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9BF" w:rsidRDefault="00E739BF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5380" w:rsidRDefault="00FA5380" w:rsidP="00402F50">
      <w:r>
        <w:separator/>
      </w:r>
    </w:p>
  </w:footnote>
  <w:footnote w:type="continuationSeparator" w:id="0">
    <w:p w:rsidR="00FA5380" w:rsidRDefault="00FA5380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D32623D"/>
    <w:multiLevelType w:val="hybridMultilevel"/>
    <w:tmpl w:val="25769AD6"/>
    <w:lvl w:ilvl="0" w:tplc="13A886F0">
      <w:start w:val="1"/>
      <w:numFmt w:val="lowerLetter"/>
      <w:pStyle w:val="szdfelsorolsbet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46E926EA"/>
    <w:multiLevelType w:val="hybridMultilevel"/>
    <w:tmpl w:val="1E96B6D0"/>
    <w:lvl w:ilvl="0" w:tplc="FD9CF4C0">
      <w:start w:val="1"/>
      <w:numFmt w:val="decimal"/>
      <w:pStyle w:val="szdszakirodalom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83031"/>
    <w:multiLevelType w:val="hybridMultilevel"/>
    <w:tmpl w:val="FC76F07C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6" w15:restartNumberingAfterBreak="0">
    <w:nsid w:val="7FA52525"/>
    <w:multiLevelType w:val="hybridMultilevel"/>
    <w:tmpl w:val="86E6C3A4"/>
    <w:lvl w:ilvl="0" w:tplc="040E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2"/>
    <w:lvlOverride w:ilvl="0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FB"/>
    <w:rsid w:val="0001538C"/>
    <w:rsid w:val="0003142F"/>
    <w:rsid w:val="00056DF2"/>
    <w:rsid w:val="000638B8"/>
    <w:rsid w:val="000A13A3"/>
    <w:rsid w:val="000B54A5"/>
    <w:rsid w:val="000B59BE"/>
    <w:rsid w:val="000C7BCF"/>
    <w:rsid w:val="0010025D"/>
    <w:rsid w:val="00113495"/>
    <w:rsid w:val="001C4188"/>
    <w:rsid w:val="001C6720"/>
    <w:rsid w:val="001E19DF"/>
    <w:rsid w:val="00203A33"/>
    <w:rsid w:val="0021040A"/>
    <w:rsid w:val="0022549B"/>
    <w:rsid w:val="00267D3B"/>
    <w:rsid w:val="00285A6D"/>
    <w:rsid w:val="002B2134"/>
    <w:rsid w:val="002E35EC"/>
    <w:rsid w:val="002E7073"/>
    <w:rsid w:val="002F32FC"/>
    <w:rsid w:val="002F4136"/>
    <w:rsid w:val="00303042"/>
    <w:rsid w:val="0031358B"/>
    <w:rsid w:val="003156EC"/>
    <w:rsid w:val="00316151"/>
    <w:rsid w:val="0032423C"/>
    <w:rsid w:val="00352069"/>
    <w:rsid w:val="00357D0D"/>
    <w:rsid w:val="00365138"/>
    <w:rsid w:val="00383678"/>
    <w:rsid w:val="003A243D"/>
    <w:rsid w:val="003B125B"/>
    <w:rsid w:val="003B1866"/>
    <w:rsid w:val="00402F50"/>
    <w:rsid w:val="00405EB7"/>
    <w:rsid w:val="0040660C"/>
    <w:rsid w:val="004116B9"/>
    <w:rsid w:val="0042685D"/>
    <w:rsid w:val="004427CD"/>
    <w:rsid w:val="00445A1E"/>
    <w:rsid w:val="00454240"/>
    <w:rsid w:val="00456768"/>
    <w:rsid w:val="00473888"/>
    <w:rsid w:val="00477F41"/>
    <w:rsid w:val="004914CD"/>
    <w:rsid w:val="00494EA7"/>
    <w:rsid w:val="00497DF2"/>
    <w:rsid w:val="004C7BE7"/>
    <w:rsid w:val="004D5CBE"/>
    <w:rsid w:val="005148DB"/>
    <w:rsid w:val="00533EAC"/>
    <w:rsid w:val="00534E32"/>
    <w:rsid w:val="00537E8D"/>
    <w:rsid w:val="00544719"/>
    <w:rsid w:val="0055664C"/>
    <w:rsid w:val="00556B13"/>
    <w:rsid w:val="005841D2"/>
    <w:rsid w:val="005A604D"/>
    <w:rsid w:val="005D62D9"/>
    <w:rsid w:val="005E38F8"/>
    <w:rsid w:val="0063280A"/>
    <w:rsid w:val="00635AA5"/>
    <w:rsid w:val="006401F4"/>
    <w:rsid w:val="006731D8"/>
    <w:rsid w:val="00680CD7"/>
    <w:rsid w:val="00681B86"/>
    <w:rsid w:val="00693FD2"/>
    <w:rsid w:val="006A393C"/>
    <w:rsid w:val="006A4F4E"/>
    <w:rsid w:val="006B52C9"/>
    <w:rsid w:val="006C6D7A"/>
    <w:rsid w:val="006F230B"/>
    <w:rsid w:val="0070156C"/>
    <w:rsid w:val="0077601E"/>
    <w:rsid w:val="007B192B"/>
    <w:rsid w:val="007C02BD"/>
    <w:rsid w:val="007E4513"/>
    <w:rsid w:val="007E7554"/>
    <w:rsid w:val="00824167"/>
    <w:rsid w:val="00842494"/>
    <w:rsid w:val="00845126"/>
    <w:rsid w:val="008616F8"/>
    <w:rsid w:val="008652C8"/>
    <w:rsid w:val="00871522"/>
    <w:rsid w:val="008C3D48"/>
    <w:rsid w:val="008C5985"/>
    <w:rsid w:val="008E2628"/>
    <w:rsid w:val="008F3970"/>
    <w:rsid w:val="008F473A"/>
    <w:rsid w:val="009166C8"/>
    <w:rsid w:val="00926629"/>
    <w:rsid w:val="0094077D"/>
    <w:rsid w:val="00950F31"/>
    <w:rsid w:val="00954972"/>
    <w:rsid w:val="00954F25"/>
    <w:rsid w:val="009B5D79"/>
    <w:rsid w:val="009F5597"/>
    <w:rsid w:val="00A0050F"/>
    <w:rsid w:val="00A03A72"/>
    <w:rsid w:val="00A1226E"/>
    <w:rsid w:val="00A12C1B"/>
    <w:rsid w:val="00A33C17"/>
    <w:rsid w:val="00A6121C"/>
    <w:rsid w:val="00A6211D"/>
    <w:rsid w:val="00A72F2E"/>
    <w:rsid w:val="00A75FC3"/>
    <w:rsid w:val="00A90050"/>
    <w:rsid w:val="00AC247F"/>
    <w:rsid w:val="00AC651D"/>
    <w:rsid w:val="00AD3350"/>
    <w:rsid w:val="00AE0F4B"/>
    <w:rsid w:val="00B02692"/>
    <w:rsid w:val="00B1628F"/>
    <w:rsid w:val="00B25FD2"/>
    <w:rsid w:val="00B2740D"/>
    <w:rsid w:val="00B52BCC"/>
    <w:rsid w:val="00B617D9"/>
    <w:rsid w:val="00B86236"/>
    <w:rsid w:val="00BA77F9"/>
    <w:rsid w:val="00BC4668"/>
    <w:rsid w:val="00BD2EAD"/>
    <w:rsid w:val="00BD7615"/>
    <w:rsid w:val="00BD7676"/>
    <w:rsid w:val="00BF10E4"/>
    <w:rsid w:val="00C041FB"/>
    <w:rsid w:val="00C15EB7"/>
    <w:rsid w:val="00C235F0"/>
    <w:rsid w:val="00C42628"/>
    <w:rsid w:val="00C47342"/>
    <w:rsid w:val="00C56E0B"/>
    <w:rsid w:val="00C8527B"/>
    <w:rsid w:val="00C95D00"/>
    <w:rsid w:val="00CA4082"/>
    <w:rsid w:val="00CC5EDD"/>
    <w:rsid w:val="00CD37BA"/>
    <w:rsid w:val="00CE463A"/>
    <w:rsid w:val="00CE4FA5"/>
    <w:rsid w:val="00CE7EFB"/>
    <w:rsid w:val="00D2466E"/>
    <w:rsid w:val="00D26B5E"/>
    <w:rsid w:val="00D62D1C"/>
    <w:rsid w:val="00D91D0E"/>
    <w:rsid w:val="00DA7F31"/>
    <w:rsid w:val="00DB12A0"/>
    <w:rsid w:val="00DB720A"/>
    <w:rsid w:val="00DC0199"/>
    <w:rsid w:val="00DD6474"/>
    <w:rsid w:val="00DF75A4"/>
    <w:rsid w:val="00E301F4"/>
    <w:rsid w:val="00E3627F"/>
    <w:rsid w:val="00E37040"/>
    <w:rsid w:val="00E444DB"/>
    <w:rsid w:val="00E526BB"/>
    <w:rsid w:val="00E673D8"/>
    <w:rsid w:val="00E739BF"/>
    <w:rsid w:val="00EA130B"/>
    <w:rsid w:val="00EA5D04"/>
    <w:rsid w:val="00EF0431"/>
    <w:rsid w:val="00EF77FA"/>
    <w:rsid w:val="00F01BCD"/>
    <w:rsid w:val="00F02BFB"/>
    <w:rsid w:val="00F15460"/>
    <w:rsid w:val="00F225E4"/>
    <w:rsid w:val="00F31089"/>
    <w:rsid w:val="00F509ED"/>
    <w:rsid w:val="00F57F44"/>
    <w:rsid w:val="00F802FB"/>
    <w:rsid w:val="00F909C9"/>
    <w:rsid w:val="00F94734"/>
    <w:rsid w:val="00FA5380"/>
    <w:rsid w:val="00FA7DD9"/>
    <w:rsid w:val="00FC34E9"/>
    <w:rsid w:val="00FC4882"/>
    <w:rsid w:val="00FD6471"/>
    <w:rsid w:val="00FE1039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B050"/>
  <w15:docId w15:val="{D1325BAA-D2B1-4E29-A346-0D1F12A3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DB72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semiHidden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semiHidden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32423C"/>
    <w:pPr>
      <w:pageBreakBefore/>
      <w:spacing w:before="360" w:after="12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numPr>
        <w:numId w:val="1"/>
      </w:numPr>
      <w:spacing w:line="360" w:lineRule="auto"/>
    </w:pPr>
  </w:style>
  <w:style w:type="paragraph" w:customStyle="1" w:styleId="szdszakirodalom">
    <w:name w:val="szd_szakirodalom"/>
    <w:basedOn w:val="Norml"/>
    <w:qFormat/>
    <w:rsid w:val="008616F8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CD37BA"/>
    <w:pPr>
      <w:keepNext/>
      <w:numPr>
        <w:ilvl w:val="1"/>
        <w:numId w:val="3"/>
      </w:numPr>
      <w:spacing w:before="240" w:line="360" w:lineRule="auto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3156EC"/>
    <w:pPr>
      <w:spacing w:before="0" w:after="120"/>
    </w:pPr>
    <w:rPr>
      <w:i/>
    </w:rPr>
  </w:style>
  <w:style w:type="paragraph" w:customStyle="1" w:styleId="szdcmsor3">
    <w:name w:val="szd_címsor3"/>
    <w:basedOn w:val="szdszveg"/>
    <w:next w:val="szdszveg"/>
    <w:qFormat/>
    <w:rsid w:val="008E2628"/>
    <w:pPr>
      <w:keepNext/>
      <w:numPr>
        <w:ilvl w:val="2"/>
        <w:numId w:val="3"/>
      </w:numPr>
      <w:spacing w:before="120"/>
      <w:ind w:left="1020" w:hanging="680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C8527B"/>
    <w:pPr>
      <w:spacing w:before="240"/>
      <w:ind w:firstLine="0"/>
      <w:jc w:val="center"/>
    </w:pPr>
    <w:rPr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/>
      <w:sz w:val="22"/>
    </w:rPr>
  </w:style>
  <w:style w:type="paragraph" w:customStyle="1" w:styleId="szdtblzattrzs">
    <w:name w:val="szd_táblázattörzs"/>
    <w:basedOn w:val="szdtblzat"/>
    <w:qFormat/>
    <w:rsid w:val="00C8527B"/>
    <w:pPr>
      <w:spacing w:before="60" w:after="40"/>
    </w:pPr>
    <w:rPr>
      <w:rFonts w:cstheme="minorHAnsi"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DB7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customStyle="1" w:styleId="Default">
    <w:name w:val="Default"/>
    <w:rsid w:val="006C6D7A"/>
    <w:pPr>
      <w:autoSpaceDE w:val="0"/>
      <w:autoSpaceDN w:val="0"/>
      <w:adjustRightInd w:val="0"/>
    </w:pPr>
    <w:rPr>
      <w:rFonts w:ascii="Open Sans" w:eastAsia="Times New Roman" w:hAnsi="Open Sans" w:cs="Open Sans"/>
      <w:color w:val="000000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87152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97DF2"/>
    <w:rPr>
      <w:color w:val="800080" w:themeColor="followedHyperlink"/>
      <w:u w:val="single"/>
    </w:rPr>
  </w:style>
  <w:style w:type="paragraph" w:styleId="Nincstrkz">
    <w:name w:val="No Spacing"/>
    <w:link w:val="NincstrkzChar"/>
    <w:uiPriority w:val="1"/>
    <w:qFormat/>
    <w:rsid w:val="00497DF2"/>
    <w:rPr>
      <w:rFonts w:asciiTheme="minorHAnsi" w:eastAsiaTheme="minorEastAsia" w:hAnsiTheme="minorHAnsi" w:cstheme="minorBidi"/>
      <w:sz w:val="22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497DF2"/>
    <w:rPr>
      <w:rFonts w:asciiTheme="minorHAnsi" w:eastAsiaTheme="minorEastAsia" w:hAnsiTheme="minorHAnsi" w:cstheme="minorBidi"/>
      <w:sz w:val="22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4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zeghalmimentoalapitvany.h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borbastibor.hu/webprog/index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orbastibor.hu/webprog/index.php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rbi\Documents\F&#337;iskola\IV.%20f&#233;l&#233;v\Web%20programoz&#225;s\Beadand&#243;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86DE85-10FE-44C9-9B3B-6B94FEE2E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</Template>
  <TotalTime>255</TotalTime>
  <Pages>8</Pages>
  <Words>1399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Borbás Tibor</dc:creator>
  <cp:lastModifiedBy>Tibor Borbás</cp:lastModifiedBy>
  <cp:revision>26</cp:revision>
  <dcterms:created xsi:type="dcterms:W3CDTF">2019-03-31T11:06:00Z</dcterms:created>
  <dcterms:modified xsi:type="dcterms:W3CDTF">2019-03-31T18:19:00Z</dcterms:modified>
</cp:coreProperties>
</file>